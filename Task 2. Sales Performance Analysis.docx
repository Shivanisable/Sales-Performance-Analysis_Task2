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FADD" w14:textId="7F2AE356" w:rsidR="00A10484" w:rsidRDefault="00FC2771">
      <w:pPr>
        <w:pStyle w:val="Title"/>
      </w:pPr>
      <w:r>
        <w:t>Task 2: Sales Performance Analysis</w:t>
      </w:r>
    </w:p>
    <w:p w14:paraId="7466A375" w14:textId="65DDD85F" w:rsidR="00855982" w:rsidRPr="00855982" w:rsidRDefault="00FC2771" w:rsidP="00855982">
      <w:pPr>
        <w:pStyle w:val="Heading1"/>
      </w:pPr>
      <w:r w:rsidRPr="00FC2771">
        <w:t>1. Introduction</w:t>
      </w:r>
    </w:p>
    <w:p w14:paraId="339C3A96" w14:textId="77777777" w:rsidR="00FC2771" w:rsidRDefault="00FC2771" w:rsidP="00FC2771">
      <w:r>
        <w:t xml:space="preserve">The objective of this project is to analyze the sales performance of </w:t>
      </w:r>
      <w:proofErr w:type="spellStart"/>
      <w:r>
        <w:t>Alfido</w:t>
      </w:r>
      <w:proofErr w:type="spellEnd"/>
      <w:r>
        <w:t xml:space="preserve"> Tech using historical sales data. The analysis focuses on understanding revenue trends, regional sales distribution, product performance, and seasonal patterns. By analyzing these aspects, we can identify high-performing products, underperforming items, and areas where the company can improve its sales strategy.</w:t>
      </w:r>
    </w:p>
    <w:p w14:paraId="0B805088" w14:textId="77777777" w:rsidR="00FC2771" w:rsidRDefault="00FC2771" w:rsidP="00FC2771"/>
    <w:p w14:paraId="601BDDC3" w14:textId="549E222F" w:rsidR="00855982" w:rsidRDefault="00FC2771" w:rsidP="00FC2771">
      <w:r>
        <w:t>Data analytics techniques were used to clean and process the dataset and extract meaningful insights. Python libraries such as *Pandas, Matplotlib, and Seaborn* were used for data analysis and visualization. The results of this analysis help provide actionable recommendations that can help the organization improve its sales performance and business decision-making.</w:t>
      </w:r>
    </w:p>
    <w:p w14:paraId="582055D6" w14:textId="77777777" w:rsidR="00FC2771" w:rsidRDefault="00FC2771" w:rsidP="00FC2771"/>
    <w:p w14:paraId="1F7A6D50" w14:textId="5D549550" w:rsidR="00FC2771" w:rsidRDefault="00FC2771" w:rsidP="00FC2771">
      <w:pPr>
        <w:pStyle w:val="Heading1"/>
      </w:pPr>
      <w:r w:rsidRPr="00FC2771">
        <w:t>2. Dataset Description</w:t>
      </w:r>
    </w:p>
    <w:p w14:paraId="3BC4F605" w14:textId="77777777" w:rsidR="00FC2771" w:rsidRDefault="00FC2771" w:rsidP="00FC2771">
      <w:r>
        <w:t>The dataset used in this project contains sales transaction records of a retail business. It includes information related to orders, customers, products, and sales amounts.</w:t>
      </w:r>
    </w:p>
    <w:p w14:paraId="0E1EF975" w14:textId="77777777" w:rsidR="00FC2771" w:rsidRDefault="00FC2771" w:rsidP="00FC2771"/>
    <w:p w14:paraId="5554B699" w14:textId="77777777" w:rsidR="00FC2771" w:rsidRDefault="00FC2771" w:rsidP="00FC2771">
      <w:r>
        <w:t>The important fields in the dataset include:</w:t>
      </w:r>
    </w:p>
    <w:p w14:paraId="2DEDF528" w14:textId="77777777" w:rsidR="00FC2771" w:rsidRDefault="00FC2771" w:rsidP="00FC2771"/>
    <w:p w14:paraId="1CE2D6C0" w14:textId="77777777" w:rsidR="00FC2771" w:rsidRDefault="00FC2771" w:rsidP="00FC2771">
      <w:r>
        <w:t>* *Order ID* – Unique identifier for each order</w:t>
      </w:r>
    </w:p>
    <w:p w14:paraId="455547B6" w14:textId="77777777" w:rsidR="00FC2771" w:rsidRDefault="00FC2771" w:rsidP="00FC2771">
      <w:r>
        <w:t>* *Order Date* – Date when the order was placed</w:t>
      </w:r>
    </w:p>
    <w:p w14:paraId="73ACE14A" w14:textId="77777777" w:rsidR="00FC2771" w:rsidRDefault="00FC2771" w:rsidP="00FC2771">
      <w:r>
        <w:t>* *Ship Date* – Date when the product was shipped</w:t>
      </w:r>
    </w:p>
    <w:p w14:paraId="4A4BBB5C" w14:textId="77777777" w:rsidR="00FC2771" w:rsidRDefault="00FC2771" w:rsidP="00FC2771">
      <w:r>
        <w:t>* *Region* – Geographic region where the order was placed</w:t>
      </w:r>
    </w:p>
    <w:p w14:paraId="565F8C6A" w14:textId="77777777" w:rsidR="00FC2771" w:rsidRDefault="00FC2771" w:rsidP="00FC2771">
      <w:r>
        <w:t>* *Category* – Product category (Technology, Furniture, Office Supplies)</w:t>
      </w:r>
    </w:p>
    <w:p w14:paraId="2A9AB01A" w14:textId="77777777" w:rsidR="00FC2771" w:rsidRDefault="00FC2771" w:rsidP="00FC2771">
      <w:r>
        <w:t>* *Product Name* – Name of the product purchased</w:t>
      </w:r>
    </w:p>
    <w:p w14:paraId="0B629703" w14:textId="77777777" w:rsidR="00FC2771" w:rsidRDefault="00FC2771" w:rsidP="00FC2771">
      <w:r>
        <w:t>* *Segment* – Customer segment (Consumer, Corporate, Home Office)</w:t>
      </w:r>
    </w:p>
    <w:p w14:paraId="6047FF17" w14:textId="77777777" w:rsidR="00FC2771" w:rsidRDefault="00FC2771" w:rsidP="00FC2771">
      <w:r>
        <w:t>* *Sales* – Total sales value of the product</w:t>
      </w:r>
    </w:p>
    <w:p w14:paraId="59D65747" w14:textId="60A12E54" w:rsidR="00FC2771" w:rsidRDefault="00FC2771" w:rsidP="00FC2771">
      <w:r>
        <w:t>This dataset helps in analyzing sales patterns across different regions, product categories, and time periods.</w:t>
      </w:r>
    </w:p>
    <w:p w14:paraId="0D726415" w14:textId="787621B7" w:rsidR="00FC2771" w:rsidRDefault="00FC2771" w:rsidP="00FC2771">
      <w:r>
        <w:t xml:space="preserve">Dataset </w:t>
      </w:r>
      <w:r>
        <w:t>Source</w:t>
      </w:r>
      <w:r>
        <w:t xml:space="preserve">: </w:t>
      </w:r>
      <w:hyperlink r:id="rId10" w:history="1">
        <w:r w:rsidRPr="000971F6">
          <w:rPr>
            <w:rStyle w:val="Hyperlink"/>
          </w:rPr>
          <w:t>https://www.kaggle.com/datasets/bhanupratapbiswas/superstore-sales</w:t>
        </w:r>
      </w:hyperlink>
    </w:p>
    <w:p w14:paraId="61B37F10" w14:textId="51969BCE" w:rsidR="00FC2771" w:rsidRDefault="00FC2771" w:rsidP="00FC2771">
      <w:pPr>
        <w:pStyle w:val="Heading1"/>
      </w:pPr>
      <w:r w:rsidRPr="00FC2771">
        <w:lastRenderedPageBreak/>
        <w:t>3. Data Cleaning and Preparation</w:t>
      </w:r>
    </w:p>
    <w:p w14:paraId="1689CDA7" w14:textId="77777777" w:rsidR="00FC2771" w:rsidRDefault="00FC2771" w:rsidP="00FC2771">
      <w:r>
        <w:t>Before performing the analysis, the dataset was cleaned to ensure accurate results.</w:t>
      </w:r>
    </w:p>
    <w:p w14:paraId="3FA33C0F" w14:textId="77777777" w:rsidR="00FC2771" w:rsidRDefault="00FC2771" w:rsidP="00FC2771"/>
    <w:p w14:paraId="7443F4B8" w14:textId="77777777" w:rsidR="00FC2771" w:rsidRDefault="00FC2771" w:rsidP="00FC2771">
      <w:r>
        <w:t>The following data preparation steps were performed:</w:t>
      </w:r>
    </w:p>
    <w:p w14:paraId="6E103EE9" w14:textId="77777777" w:rsidR="00FC2771" w:rsidRDefault="00FC2771" w:rsidP="00FC2771"/>
    <w:p w14:paraId="004A6B75" w14:textId="77777777" w:rsidR="00FC2771" w:rsidRDefault="00FC2771" w:rsidP="00FC2771">
      <w:r>
        <w:t>1. Removed unnecessary or empty columns such as unnamed columns that were not relevant to the analysis.</w:t>
      </w:r>
    </w:p>
    <w:p w14:paraId="42090FE4" w14:textId="77777777" w:rsidR="00FC2771" w:rsidRDefault="00FC2771" w:rsidP="00FC2771">
      <w:r>
        <w:t>2. Converted date columns (Order Date and Ship Date) into proper datetime format.</w:t>
      </w:r>
    </w:p>
    <w:p w14:paraId="70B373FF" w14:textId="77777777" w:rsidR="00FC2771" w:rsidRDefault="00FC2771" w:rsidP="00FC2771">
      <w:r>
        <w:t>3. Converted the Sales column into numeric format to allow mathematical operations.</w:t>
      </w:r>
    </w:p>
    <w:p w14:paraId="2F75E184" w14:textId="77777777" w:rsidR="00FC2771" w:rsidRDefault="00FC2771" w:rsidP="00FC2771">
      <w:r>
        <w:t>4. Checked for missing values and removed records where important data such as sales value was missing.</w:t>
      </w:r>
    </w:p>
    <w:p w14:paraId="585963BC" w14:textId="77777777" w:rsidR="00FC2771" w:rsidRDefault="00FC2771" w:rsidP="00FC2771">
      <w:r>
        <w:t>5. Created additional columns such as *Year and Month* to analyze seasonal trends.</w:t>
      </w:r>
    </w:p>
    <w:p w14:paraId="78541AE1" w14:textId="77777777" w:rsidR="00FC2771" w:rsidRDefault="00FC2771" w:rsidP="00FC2771"/>
    <w:p w14:paraId="5A71FBC1" w14:textId="4D98260B" w:rsidR="00FC2771" w:rsidRDefault="00FC2771" w:rsidP="00FC2771">
      <w:r>
        <w:t>These steps ensured that the dataset was structured and ready for analysis.</w:t>
      </w:r>
    </w:p>
    <w:p w14:paraId="32C8C5A7" w14:textId="77777777" w:rsidR="00FC2771" w:rsidRDefault="00FC2771" w:rsidP="00FC2771"/>
    <w:p w14:paraId="2BAF1478" w14:textId="7D1AF2CA" w:rsidR="00FC2771" w:rsidRDefault="00FC2771" w:rsidP="00FC2771">
      <w:pPr>
        <w:pStyle w:val="Heading1"/>
      </w:pPr>
      <w:r w:rsidRPr="00FC2771">
        <w:t>4. Key Performance Indicators (KPIs)</w:t>
      </w:r>
    </w:p>
    <w:p w14:paraId="104E74F4" w14:textId="77777777" w:rsidR="00FC2771" w:rsidRDefault="00FC2771" w:rsidP="00FC2771">
      <w:r>
        <w:t>Several key performance indicators were calculated to evaluate the business performance.</w:t>
      </w:r>
    </w:p>
    <w:p w14:paraId="2CE95F47" w14:textId="77777777" w:rsidR="00FC2771" w:rsidRDefault="00FC2771" w:rsidP="00FC2771"/>
    <w:p w14:paraId="0FF8E7D6" w14:textId="77777777" w:rsidR="00FC2771" w:rsidRDefault="00FC2771" w:rsidP="00FC2771">
      <w:r>
        <w:t>### Total Revenue</w:t>
      </w:r>
    </w:p>
    <w:p w14:paraId="5AE2A354" w14:textId="77777777" w:rsidR="00FC2771" w:rsidRDefault="00FC2771" w:rsidP="00FC2771"/>
    <w:p w14:paraId="43A0BC42" w14:textId="77777777" w:rsidR="00FC2771" w:rsidRDefault="00FC2771" w:rsidP="00FC2771">
      <w:r>
        <w:t>Total revenue represents the sum of all sales made by the company.</w:t>
      </w:r>
    </w:p>
    <w:p w14:paraId="08631BA7" w14:textId="77777777" w:rsidR="00FC2771" w:rsidRDefault="00FC2771" w:rsidP="00FC2771"/>
    <w:p w14:paraId="5D2889D1" w14:textId="77777777" w:rsidR="00FC2771" w:rsidRDefault="00FC2771" w:rsidP="00FC2771">
      <w:r>
        <w:t>### Total Orders</w:t>
      </w:r>
    </w:p>
    <w:p w14:paraId="773C00F2" w14:textId="77777777" w:rsidR="00FC2771" w:rsidRDefault="00FC2771" w:rsidP="00FC2771"/>
    <w:p w14:paraId="53FD44F1" w14:textId="77777777" w:rsidR="00FC2771" w:rsidRDefault="00FC2771" w:rsidP="00FC2771">
      <w:r>
        <w:t>This indicates the total number of unique orders placed by customers.</w:t>
      </w:r>
    </w:p>
    <w:p w14:paraId="364AA34C" w14:textId="77777777" w:rsidR="00FC2771" w:rsidRDefault="00FC2771" w:rsidP="00FC2771"/>
    <w:p w14:paraId="68677AF7" w14:textId="77777777" w:rsidR="00FC2771" w:rsidRDefault="00FC2771" w:rsidP="00FC2771">
      <w:r>
        <w:t>### Average Order Value (AOV)</w:t>
      </w:r>
    </w:p>
    <w:p w14:paraId="64E54632" w14:textId="77777777" w:rsidR="00FC2771" w:rsidRDefault="00FC2771" w:rsidP="00FC2771"/>
    <w:p w14:paraId="4AC2DEA7" w14:textId="77777777" w:rsidR="00FC2771" w:rsidRDefault="00FC2771" w:rsidP="00FC2771">
      <w:r>
        <w:lastRenderedPageBreak/>
        <w:t>Average Order Value measures the average amount spent by customers per order. It is calculated by dividing total revenue by the number of orders.</w:t>
      </w:r>
    </w:p>
    <w:p w14:paraId="30E49B7D" w14:textId="77777777" w:rsidR="00FC2771" w:rsidRDefault="00FC2771" w:rsidP="00FC2771"/>
    <w:p w14:paraId="487822CF" w14:textId="4D2DD6B0" w:rsidR="00FC2771" w:rsidRDefault="00FC2771" w:rsidP="00FC2771">
      <w:r>
        <w:t>These KPIs help in understanding the overall financial performance of the company.</w:t>
      </w:r>
    </w:p>
    <w:p w14:paraId="645724E9" w14:textId="77777777" w:rsidR="00FC2771" w:rsidRDefault="00FC2771" w:rsidP="00FC2771"/>
    <w:p w14:paraId="11E9212A" w14:textId="38A04076" w:rsidR="00FC2771" w:rsidRDefault="00FC2771" w:rsidP="00FC2771">
      <w:pPr>
        <w:pStyle w:val="Heading1"/>
      </w:pPr>
      <w:r w:rsidRPr="00FC2771">
        <w:t>5. Sales Analysis and Visualizations</w:t>
      </w:r>
    </w:p>
    <w:p w14:paraId="6894068F" w14:textId="77777777" w:rsidR="00FC2771" w:rsidRDefault="00FC2771" w:rsidP="00FC2771">
      <w:r>
        <w:t>Different visualizations were created to better understand sales performance.</w:t>
      </w:r>
    </w:p>
    <w:p w14:paraId="11CC7830" w14:textId="77777777" w:rsidR="00FC2771" w:rsidRDefault="00FC2771" w:rsidP="00FC2771"/>
    <w:p w14:paraId="6C2B93EA" w14:textId="77777777" w:rsidR="00FC2771" w:rsidRDefault="00FC2771" w:rsidP="00FC2771">
      <w:r>
        <w:t>## 5.1 Sales by Region</w:t>
      </w:r>
    </w:p>
    <w:p w14:paraId="5ED666FA" w14:textId="77777777" w:rsidR="00FC2771" w:rsidRDefault="00FC2771" w:rsidP="00FC2771"/>
    <w:p w14:paraId="1854FE1F" w14:textId="56F8CFD0" w:rsidR="00FC2771" w:rsidRDefault="00FC2771" w:rsidP="00FC2771">
      <w:r>
        <w:t>A bar chart was created to analyze sales across different regions. The visualization helps identify which region contributes the most to total revenue.</w:t>
      </w:r>
    </w:p>
    <w:p w14:paraId="604044E6" w14:textId="77777777" w:rsidR="00FC2771" w:rsidRDefault="00FC2771" w:rsidP="00FC2771"/>
    <w:p w14:paraId="1CA017AE" w14:textId="1515C4CD" w:rsidR="00FC2771" w:rsidRDefault="00FC2771" w:rsidP="00FC2771">
      <w:pPr>
        <w:pStyle w:val="Heading2"/>
      </w:pPr>
      <w:r>
        <w:t xml:space="preserve"> 5.2 Sales by Product Category</w:t>
      </w:r>
    </w:p>
    <w:p w14:paraId="44B925CF" w14:textId="77777777" w:rsidR="00FC2771" w:rsidRDefault="00FC2771" w:rsidP="00FC2771"/>
    <w:p w14:paraId="0DEC4780" w14:textId="77777777" w:rsidR="00FC2771" w:rsidRDefault="00FC2771" w:rsidP="00FC2771">
      <w:r>
        <w:t>A category analysis was conducted to determine which product category generates the highest revenue.</w:t>
      </w:r>
    </w:p>
    <w:p w14:paraId="3C7FB00C" w14:textId="77777777" w:rsidR="00FC2771" w:rsidRDefault="00FC2771" w:rsidP="00FC2771">
      <w:pPr>
        <w:pStyle w:val="Heading2"/>
      </w:pPr>
    </w:p>
    <w:p w14:paraId="03463300" w14:textId="77777777" w:rsidR="00FC2771" w:rsidRDefault="00FC2771" w:rsidP="00FC2771">
      <w:pPr>
        <w:pStyle w:val="Heading2"/>
      </w:pPr>
      <w:r>
        <w:t>5.3 Top 10 Best-Selling Products</w:t>
      </w:r>
    </w:p>
    <w:p w14:paraId="371F2C04" w14:textId="77777777" w:rsidR="00FC2771" w:rsidRDefault="00FC2771" w:rsidP="00FC2771"/>
    <w:p w14:paraId="6BA329E6" w14:textId="41E864F4" w:rsidR="00FC2771" w:rsidRDefault="00FC2771" w:rsidP="00FC2771">
      <w:r>
        <w:t>A visualization was created to identify the top-performing products based on total sales.</w:t>
      </w:r>
    </w:p>
    <w:p w14:paraId="165978F9" w14:textId="77777777" w:rsidR="00FC2771" w:rsidRDefault="00FC2771" w:rsidP="00FC2771"/>
    <w:p w14:paraId="4387DE08" w14:textId="77777777" w:rsidR="00FC2771" w:rsidRDefault="00FC2771" w:rsidP="00FC2771">
      <w:pPr>
        <w:pStyle w:val="Heading2"/>
      </w:pPr>
      <w:r>
        <w:t>5.4 Worst Performing Products</w:t>
      </w:r>
    </w:p>
    <w:p w14:paraId="4E5DA3D6" w14:textId="77777777" w:rsidR="00FC2771" w:rsidRDefault="00FC2771" w:rsidP="00FC2771"/>
    <w:p w14:paraId="0A03F8BE" w14:textId="796314CB" w:rsidR="00FC2771" w:rsidRDefault="00FC2771" w:rsidP="00FC2771">
      <w:r>
        <w:t>Products with the lowest sales were also identified. This helps the business understand which products are not performing well in the market.</w:t>
      </w:r>
    </w:p>
    <w:p w14:paraId="147AC135" w14:textId="77777777" w:rsidR="00FC2771" w:rsidRDefault="00FC2771" w:rsidP="00FC2771"/>
    <w:p w14:paraId="3F7E6188" w14:textId="77777777" w:rsidR="00FC2771" w:rsidRDefault="00FC2771" w:rsidP="00FC2771">
      <w:pPr>
        <w:pStyle w:val="Heading2"/>
      </w:pPr>
      <w:r>
        <w:lastRenderedPageBreak/>
        <w:t>5.5 Monthly Sales Trend (Seasonality)</w:t>
      </w:r>
    </w:p>
    <w:p w14:paraId="6E707FCF" w14:textId="77777777" w:rsidR="00FC2771" w:rsidRDefault="00FC2771" w:rsidP="00FC2771"/>
    <w:p w14:paraId="35BC7629" w14:textId="6CE42D7F" w:rsidR="00FC2771" w:rsidRDefault="00FC2771" w:rsidP="00FC2771">
      <w:r>
        <w:t>A line chart was created to observe monthly sales trends and identify seasonal patterns in customer purchasing behavior.</w:t>
      </w:r>
    </w:p>
    <w:p w14:paraId="4CA48F4A" w14:textId="77777777" w:rsidR="00FC2771" w:rsidRDefault="00FC2771" w:rsidP="00FC2771"/>
    <w:p w14:paraId="5D95329E" w14:textId="796518E3" w:rsidR="00FC2771" w:rsidRDefault="00FC2771" w:rsidP="00FC2771">
      <w:pPr>
        <w:pStyle w:val="Heading1"/>
      </w:pPr>
      <w:r w:rsidRPr="00FC2771">
        <w:t>6. Key Insights</w:t>
      </w:r>
    </w:p>
    <w:p w14:paraId="7951A069" w14:textId="77777777" w:rsidR="00FC2771" w:rsidRDefault="00FC2771" w:rsidP="00FC2771">
      <w:r>
        <w:t>Based on the analysis, the following insights were identified:</w:t>
      </w:r>
    </w:p>
    <w:p w14:paraId="4B83C9FD" w14:textId="77777777" w:rsidR="00FC2771" w:rsidRDefault="00FC2771" w:rsidP="00FC2771"/>
    <w:p w14:paraId="19E8D3D7" w14:textId="77777777" w:rsidR="00FC2771" w:rsidRDefault="00FC2771" w:rsidP="00FC2771">
      <w:r>
        <w:t>1. Some regions generate significantly higher revenue than others, indicating stronger market demand in those locations.</w:t>
      </w:r>
    </w:p>
    <w:p w14:paraId="1413AC49" w14:textId="77777777" w:rsidR="00FC2771" w:rsidRDefault="00FC2771" w:rsidP="00FC2771"/>
    <w:p w14:paraId="51C52371" w14:textId="77777777" w:rsidR="00FC2771" w:rsidRDefault="00FC2771" w:rsidP="00FC2771">
      <w:r>
        <w:t>2. Certain product categories contribute more to overall sales, making them the most profitable segments for the company.</w:t>
      </w:r>
    </w:p>
    <w:p w14:paraId="12ED855D" w14:textId="77777777" w:rsidR="00FC2771" w:rsidRDefault="00FC2771" w:rsidP="00FC2771"/>
    <w:p w14:paraId="3D21F60F" w14:textId="77777777" w:rsidR="00FC2771" w:rsidRDefault="00FC2771" w:rsidP="00FC2771">
      <w:r>
        <w:t>3. A small group of products generates the majority of the total sales revenue.</w:t>
      </w:r>
    </w:p>
    <w:p w14:paraId="5AE97CE8" w14:textId="77777777" w:rsidR="00FC2771" w:rsidRDefault="00FC2771" w:rsidP="00FC2771"/>
    <w:p w14:paraId="4A69B9DB" w14:textId="77777777" w:rsidR="00FC2771" w:rsidRDefault="00FC2771" w:rsidP="00FC2771">
      <w:r>
        <w:t>4. Sales trends vary across months, suggesting the presence of seasonal demand patterns.</w:t>
      </w:r>
    </w:p>
    <w:p w14:paraId="550BDDC6" w14:textId="77777777" w:rsidR="00FC2771" w:rsidRDefault="00FC2771" w:rsidP="00FC2771"/>
    <w:p w14:paraId="4347DF41" w14:textId="77777777" w:rsidR="00FC2771" w:rsidRDefault="00FC2771" w:rsidP="00FC2771">
      <w:r>
        <w:t>5. The consumer segment contributes a significant portion of sales compared to other customer segments.</w:t>
      </w:r>
    </w:p>
    <w:p w14:paraId="374C90CA" w14:textId="77777777" w:rsidR="00FC2771" w:rsidRDefault="00FC2771" w:rsidP="00FC2771"/>
    <w:p w14:paraId="0F5B5680" w14:textId="77777777" w:rsidR="00FC2771" w:rsidRDefault="00FC2771" w:rsidP="00FC2771">
      <w:r>
        <w:t>These insights provide valuable information that can help the company make strategic business decisions.</w:t>
      </w:r>
    </w:p>
    <w:p w14:paraId="3E121A0F" w14:textId="77777777" w:rsidR="00FC2771" w:rsidRDefault="00FC2771" w:rsidP="00FC2771"/>
    <w:p w14:paraId="577E75B5" w14:textId="77777777" w:rsidR="00FC2771" w:rsidRDefault="00FC2771" w:rsidP="00FC2771">
      <w:r>
        <w:t>---</w:t>
      </w:r>
    </w:p>
    <w:p w14:paraId="29768CCD" w14:textId="77777777" w:rsidR="00FC2771" w:rsidRDefault="00FC2771" w:rsidP="00FC2771"/>
    <w:p w14:paraId="44046B77" w14:textId="77777777" w:rsidR="00FC2771" w:rsidRDefault="00FC2771" w:rsidP="00FC2771">
      <w:r>
        <w:t xml:space="preserve"># 7. Recommendations for </w:t>
      </w:r>
      <w:proofErr w:type="spellStart"/>
      <w:r>
        <w:t>Alfido</w:t>
      </w:r>
      <w:proofErr w:type="spellEnd"/>
      <w:r>
        <w:t xml:space="preserve"> Tech</w:t>
      </w:r>
    </w:p>
    <w:p w14:paraId="789B89A5" w14:textId="77777777" w:rsidR="00FC2771" w:rsidRDefault="00FC2771" w:rsidP="00FC2771"/>
    <w:p w14:paraId="01FC81D8" w14:textId="77777777" w:rsidR="00FC2771" w:rsidRDefault="00FC2771" w:rsidP="00FC2771">
      <w:r>
        <w:t>Based on the analysis, the following improvements are suggested:</w:t>
      </w:r>
    </w:p>
    <w:p w14:paraId="4F0DFB88" w14:textId="77777777" w:rsidR="00FC2771" w:rsidRDefault="00FC2771" w:rsidP="00FC2771"/>
    <w:p w14:paraId="667775DC" w14:textId="77777777" w:rsidR="00FC2771" w:rsidRDefault="00FC2771" w:rsidP="00FC2771">
      <w:r>
        <w:lastRenderedPageBreak/>
        <w:t>1. *Focus marketing efforts on high-performing regions* to further increase sales revenue.</w:t>
      </w:r>
    </w:p>
    <w:p w14:paraId="0FF16785" w14:textId="77777777" w:rsidR="00FC2771" w:rsidRDefault="00FC2771" w:rsidP="00FC2771"/>
    <w:p w14:paraId="3B1D10B0" w14:textId="77777777" w:rsidR="00FC2771" w:rsidRDefault="00FC2771" w:rsidP="00FC2771">
      <w:r>
        <w:t>2. *Promote top-selling products* through advertising and discounts to maximize profits.</w:t>
      </w:r>
    </w:p>
    <w:p w14:paraId="651612B1" w14:textId="77777777" w:rsidR="00FC2771" w:rsidRDefault="00FC2771" w:rsidP="00FC2771"/>
    <w:p w14:paraId="1AD7F994" w14:textId="77777777" w:rsidR="00FC2771" w:rsidRDefault="00FC2771" w:rsidP="00FC2771">
      <w:r>
        <w:t>3. *Improve strategies for low-performing products* by revising pricing or marketing campaigns.</w:t>
      </w:r>
    </w:p>
    <w:p w14:paraId="6A8E5E1B" w14:textId="77777777" w:rsidR="00FC2771" w:rsidRDefault="00FC2771" w:rsidP="00FC2771"/>
    <w:p w14:paraId="72BD2C9D" w14:textId="77777777" w:rsidR="00FC2771" w:rsidRDefault="00FC2771" w:rsidP="00FC2771">
      <w:r>
        <w:t>4. *Leverage seasonal trends* by launching promotional campaigns during high-demand periods.</w:t>
      </w:r>
    </w:p>
    <w:p w14:paraId="5E657812" w14:textId="77777777" w:rsidR="00FC2771" w:rsidRDefault="00FC2771" w:rsidP="00FC2771"/>
    <w:p w14:paraId="75BC4040" w14:textId="77777777" w:rsidR="00FC2771" w:rsidRDefault="00FC2771" w:rsidP="00FC2771">
      <w:r>
        <w:t>5. *Target customer segments with personalized offers* to improve customer engagement and loyalty.</w:t>
      </w:r>
    </w:p>
    <w:p w14:paraId="51F9BECD" w14:textId="77777777" w:rsidR="00FC2771" w:rsidRDefault="00FC2771" w:rsidP="00FC2771"/>
    <w:p w14:paraId="5160987D" w14:textId="75199982" w:rsidR="00FC2771" w:rsidRDefault="00FC2771" w:rsidP="00FC2771">
      <w:r>
        <w:t xml:space="preserve">These recommendations can help </w:t>
      </w:r>
      <w:proofErr w:type="spellStart"/>
      <w:r>
        <w:t>Alfido</w:t>
      </w:r>
      <w:proofErr w:type="spellEnd"/>
      <w:r>
        <w:t xml:space="preserve"> Tech improve sales performance and optimize business strategies.</w:t>
      </w:r>
    </w:p>
    <w:p w14:paraId="4476D216" w14:textId="77777777" w:rsidR="00FC2771" w:rsidRDefault="00FC2771" w:rsidP="00FC2771"/>
    <w:p w14:paraId="7F1F0190" w14:textId="2410115F" w:rsidR="00FC2771" w:rsidRDefault="00FC2771" w:rsidP="00FC2771">
      <w:pPr>
        <w:pStyle w:val="Heading1"/>
      </w:pPr>
      <w:r w:rsidRPr="00FC2771">
        <w:t>8. Conclusion</w:t>
      </w:r>
    </w:p>
    <w:p w14:paraId="39C140C4" w14:textId="77777777" w:rsidR="00FC2771" w:rsidRDefault="00FC2771" w:rsidP="00FC2771">
      <w:r>
        <w:t>This project successfully analyzed sales data to understand business performance across regions, categories, and time periods. By applying data cleaning techniques, calculating key performance indicators, and visualizing trends, meaningful insights were derived from the dataset.</w:t>
      </w:r>
    </w:p>
    <w:p w14:paraId="45DE7333" w14:textId="77777777" w:rsidR="00FC2771" w:rsidRDefault="00FC2771" w:rsidP="00FC2771"/>
    <w:p w14:paraId="01F636C2" w14:textId="77777777" w:rsidR="00FC2771" w:rsidRDefault="00FC2771" w:rsidP="00FC2771">
      <w:r>
        <w:t xml:space="preserve">The analysis revealed important patterns in product performance, regional demand, and seasonal trends. These insights can help </w:t>
      </w:r>
      <w:proofErr w:type="spellStart"/>
      <w:r>
        <w:t>Alfido</w:t>
      </w:r>
      <w:proofErr w:type="spellEnd"/>
      <w:r>
        <w:t xml:space="preserve"> Tech make data-driven decisions to improve marketing strategies, optimize product offerings, and increase overall revenue.</w:t>
      </w:r>
    </w:p>
    <w:p w14:paraId="5D9F720A" w14:textId="77777777" w:rsidR="00FC2771" w:rsidRDefault="00FC2771" w:rsidP="00FC2771"/>
    <w:p w14:paraId="50D0B0E0" w14:textId="48E6C100" w:rsidR="00FC2771" w:rsidRDefault="00FC2771" w:rsidP="00FC2771">
      <w:r>
        <w:t>Future work could include incorporating additional metrics such as profit margins, customer retention analysis, and predictive sales forecasting to further enhance business insights.</w:t>
      </w:r>
    </w:p>
    <w:p w14:paraId="36B7A678" w14:textId="77777777" w:rsidR="00FC2771" w:rsidRDefault="00FC2771" w:rsidP="00FC2771"/>
    <w:p w14:paraId="4B1E97B4" w14:textId="3EE01038" w:rsidR="00FC2771" w:rsidRDefault="00FC2771" w:rsidP="00FC2771">
      <w:pPr>
        <w:pStyle w:val="Heading1"/>
      </w:pPr>
      <w:r w:rsidRPr="00EB6403">
        <w:t>Code Repository</w:t>
      </w:r>
    </w:p>
    <w:p w14:paraId="1955CEB4" w14:textId="200E1C46" w:rsidR="00FC2771" w:rsidRPr="00FC2771" w:rsidRDefault="00B9100C" w:rsidP="00FC2771">
      <w:r w:rsidRPr="00EB6403">
        <w:t>GitHub Link:</w:t>
      </w:r>
      <w:r>
        <w:t xml:space="preserve"> </w:t>
      </w:r>
      <w:r w:rsidRPr="00B9100C">
        <w:t>https://github.com/Shivanisable/Sales-Performance-Analysis_Task2.git</w:t>
      </w:r>
    </w:p>
    <w:sectPr w:rsidR="00FC2771" w:rsidRPr="00FC2771" w:rsidSect="00855982">
      <w:footerReference w:type="default" r:id="rId11"/>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6C7D8" w14:textId="77777777" w:rsidR="00D5087A" w:rsidRDefault="00D5087A" w:rsidP="00855982">
      <w:pPr>
        <w:spacing w:after="0" w:line="240" w:lineRule="auto"/>
      </w:pPr>
      <w:r>
        <w:separator/>
      </w:r>
    </w:p>
  </w:endnote>
  <w:endnote w:type="continuationSeparator" w:id="0">
    <w:p w14:paraId="3A339664" w14:textId="77777777" w:rsidR="00D5087A" w:rsidRDefault="00D5087A"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13A0416E"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EF08" w14:textId="77777777" w:rsidR="00D5087A" w:rsidRDefault="00D5087A" w:rsidP="00855982">
      <w:pPr>
        <w:spacing w:after="0" w:line="240" w:lineRule="auto"/>
      </w:pPr>
      <w:r>
        <w:separator/>
      </w:r>
    </w:p>
  </w:footnote>
  <w:footnote w:type="continuationSeparator" w:id="0">
    <w:p w14:paraId="2E153C22" w14:textId="77777777" w:rsidR="00D5087A" w:rsidRDefault="00D5087A"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29036425">
    <w:abstractNumId w:val="14"/>
  </w:num>
  <w:num w:numId="2" w16cid:durableId="859312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7034250">
    <w:abstractNumId w:val="14"/>
  </w:num>
  <w:num w:numId="4" w16cid:durableId="1170825670">
    <w:abstractNumId w:val="14"/>
  </w:num>
  <w:num w:numId="5" w16cid:durableId="841285737">
    <w:abstractNumId w:val="14"/>
  </w:num>
  <w:num w:numId="6" w16cid:durableId="512769446">
    <w:abstractNumId w:val="14"/>
  </w:num>
  <w:num w:numId="7" w16cid:durableId="817265253">
    <w:abstractNumId w:val="14"/>
  </w:num>
  <w:num w:numId="8" w16cid:durableId="701520497">
    <w:abstractNumId w:val="14"/>
  </w:num>
  <w:num w:numId="9" w16cid:durableId="1722902616">
    <w:abstractNumId w:val="14"/>
  </w:num>
  <w:num w:numId="10" w16cid:durableId="1005550705">
    <w:abstractNumId w:val="14"/>
  </w:num>
  <w:num w:numId="11" w16cid:durableId="1750807575">
    <w:abstractNumId w:val="14"/>
  </w:num>
  <w:num w:numId="12" w16cid:durableId="48189326">
    <w:abstractNumId w:val="14"/>
  </w:num>
  <w:num w:numId="13" w16cid:durableId="843668596">
    <w:abstractNumId w:val="10"/>
  </w:num>
  <w:num w:numId="14" w16cid:durableId="976254860">
    <w:abstractNumId w:val="17"/>
  </w:num>
  <w:num w:numId="15" w16cid:durableId="628631551">
    <w:abstractNumId w:val="11"/>
  </w:num>
  <w:num w:numId="16" w16cid:durableId="756560925">
    <w:abstractNumId w:val="12"/>
  </w:num>
  <w:num w:numId="17" w16cid:durableId="36400294">
    <w:abstractNumId w:val="9"/>
  </w:num>
  <w:num w:numId="18" w16cid:durableId="1107046339">
    <w:abstractNumId w:val="7"/>
  </w:num>
  <w:num w:numId="19" w16cid:durableId="1979063529">
    <w:abstractNumId w:val="6"/>
  </w:num>
  <w:num w:numId="20" w16cid:durableId="182666583">
    <w:abstractNumId w:val="5"/>
  </w:num>
  <w:num w:numId="21" w16cid:durableId="302084700">
    <w:abstractNumId w:val="4"/>
  </w:num>
  <w:num w:numId="22" w16cid:durableId="263269130">
    <w:abstractNumId w:val="8"/>
  </w:num>
  <w:num w:numId="23" w16cid:durableId="247886199">
    <w:abstractNumId w:val="3"/>
  </w:num>
  <w:num w:numId="24" w16cid:durableId="24447400">
    <w:abstractNumId w:val="2"/>
  </w:num>
  <w:num w:numId="25" w16cid:durableId="1147478420">
    <w:abstractNumId w:val="1"/>
  </w:num>
  <w:num w:numId="26" w16cid:durableId="554859168">
    <w:abstractNumId w:val="0"/>
  </w:num>
  <w:num w:numId="27" w16cid:durableId="426534971">
    <w:abstractNumId w:val="13"/>
  </w:num>
  <w:num w:numId="28" w16cid:durableId="1022514078">
    <w:abstractNumId w:val="15"/>
  </w:num>
  <w:num w:numId="29" w16cid:durableId="6879512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71"/>
    <w:rsid w:val="001D4362"/>
    <w:rsid w:val="007833A7"/>
    <w:rsid w:val="00855982"/>
    <w:rsid w:val="00A10484"/>
    <w:rsid w:val="00B9100C"/>
    <w:rsid w:val="00BA2857"/>
    <w:rsid w:val="00D5087A"/>
    <w:rsid w:val="00FC2771"/>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B5B7"/>
  <w15:chartTrackingRefBased/>
  <w15:docId w15:val="{71ECED09-7B4B-43A2-BF87-144640E1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character" w:styleId="UnresolvedMention">
    <w:name w:val="Unresolved Mention"/>
    <w:basedOn w:val="DefaultParagraphFont"/>
    <w:uiPriority w:val="99"/>
    <w:semiHidden/>
    <w:unhideWhenUsed/>
    <w:rsid w:val="00FC2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kaggle.com/datasets/bhanupratapbiswas/superstore-sales"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a\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11</TotalTime>
  <Pages>5</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Shivani Sable</dc:creator>
  <cp:lastModifiedBy>Shivani Sable</cp:lastModifiedBy>
  <cp:revision>1</cp:revision>
  <dcterms:created xsi:type="dcterms:W3CDTF">2026-03-12T11:12:00Z</dcterms:created>
  <dcterms:modified xsi:type="dcterms:W3CDTF">2026-03-12T11:25:00Z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